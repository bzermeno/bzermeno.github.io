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86A03" w14:textId="77777777" w:rsidR="002C79E6" w:rsidRPr="00CA131C" w:rsidRDefault="002C79E6" w:rsidP="002C79E6">
      <w:pPr>
        <w:rPr>
          <w:rFonts w:ascii="Times New Roman" w:hAnsi="Times New Roman" w:cs="Times New Roman"/>
          <w:sz w:val="24"/>
        </w:rPr>
      </w:pPr>
    </w:p>
    <w:p w14:paraId="67A7F5E4" w14:textId="77777777" w:rsidR="002C79E6" w:rsidRPr="00CA131C" w:rsidRDefault="002C79E6" w:rsidP="002C79E6">
      <w:pPr>
        <w:rPr>
          <w:rFonts w:ascii="Times New Roman" w:hAnsi="Times New Roman" w:cs="Times New Roman"/>
          <w:sz w:val="24"/>
        </w:rPr>
      </w:pPr>
    </w:p>
    <w:p w14:paraId="31910EF6" w14:textId="77777777" w:rsidR="002C79E6" w:rsidRPr="00CA131C" w:rsidRDefault="002C79E6" w:rsidP="002C79E6">
      <w:pPr>
        <w:rPr>
          <w:rFonts w:ascii="Times New Roman" w:hAnsi="Times New Roman" w:cs="Times New Roman"/>
          <w:sz w:val="24"/>
        </w:rPr>
      </w:pPr>
    </w:p>
    <w:p w14:paraId="24F7B2C2" w14:textId="77777777" w:rsidR="002C79E6" w:rsidRPr="00CA131C" w:rsidRDefault="002C79E6" w:rsidP="002C79E6">
      <w:pPr>
        <w:rPr>
          <w:rFonts w:ascii="Times New Roman" w:hAnsi="Times New Roman" w:cs="Times New Roman"/>
          <w:sz w:val="24"/>
        </w:rPr>
      </w:pPr>
    </w:p>
    <w:p w14:paraId="4D918994" w14:textId="77777777" w:rsidR="002C79E6" w:rsidRPr="00CA131C" w:rsidRDefault="002C79E6" w:rsidP="002C79E6">
      <w:pPr>
        <w:rPr>
          <w:rFonts w:ascii="Times New Roman" w:hAnsi="Times New Roman" w:cs="Times New Roman"/>
          <w:sz w:val="24"/>
        </w:rPr>
      </w:pPr>
    </w:p>
    <w:p w14:paraId="6357C915" w14:textId="056CB0DA" w:rsidR="6A36C4BF" w:rsidRPr="00CA131C" w:rsidRDefault="00CA131C" w:rsidP="00B863FB">
      <w:pPr>
        <w:pStyle w:val="Title"/>
        <w:rPr>
          <w:rFonts w:ascii="Times New Roman" w:hAnsi="Times New Roman" w:cs="Times New Roman"/>
          <w:sz w:val="24"/>
        </w:rPr>
      </w:pPr>
      <w:r>
        <w:rPr>
          <w:rFonts w:ascii="Times New Roman" w:hAnsi="Times New Roman" w:cs="Times New Roman"/>
          <w:sz w:val="24"/>
        </w:rPr>
        <w:t>Professional Self-Assessment</w:t>
      </w:r>
    </w:p>
    <w:p w14:paraId="39CA0E0F" w14:textId="4D3B4B29" w:rsidR="201D26C8" w:rsidRPr="00CA131C" w:rsidRDefault="201D26C8" w:rsidP="002C79E6">
      <w:pPr>
        <w:pStyle w:val="Subtitle"/>
        <w:rPr>
          <w:rFonts w:ascii="Times New Roman" w:hAnsi="Times New Roman" w:cs="Times New Roman"/>
          <w:sz w:val="24"/>
          <w:szCs w:val="24"/>
        </w:rPr>
      </w:pPr>
    </w:p>
    <w:p w14:paraId="178A30B7" w14:textId="1BB454B3" w:rsidR="00A417C1" w:rsidRPr="00CA131C" w:rsidRDefault="00CA131C" w:rsidP="002C79E6">
      <w:pPr>
        <w:pStyle w:val="Subtitle"/>
        <w:rPr>
          <w:rFonts w:ascii="Times New Roman" w:hAnsi="Times New Roman" w:cs="Times New Roman"/>
          <w:sz w:val="24"/>
          <w:szCs w:val="24"/>
        </w:rPr>
      </w:pPr>
      <w:r>
        <w:rPr>
          <w:rFonts w:ascii="Times New Roman" w:hAnsi="Times New Roman" w:cs="Times New Roman"/>
          <w:sz w:val="24"/>
          <w:szCs w:val="24"/>
        </w:rPr>
        <w:t>Beau Zermeno</w:t>
      </w:r>
      <w:r>
        <w:rPr>
          <w:rFonts w:ascii="Times New Roman" w:hAnsi="Times New Roman" w:cs="Times New Roman"/>
          <w:sz w:val="24"/>
          <w:szCs w:val="24"/>
        </w:rPr>
        <w:tab/>
      </w:r>
    </w:p>
    <w:p w14:paraId="2B7B9919" w14:textId="747C196B" w:rsidR="002C79E6" w:rsidRPr="00CA131C" w:rsidRDefault="00CA131C" w:rsidP="002C79E6">
      <w:pPr>
        <w:pStyle w:val="Subtitle"/>
        <w:rPr>
          <w:rFonts w:ascii="Times New Roman" w:hAnsi="Times New Roman" w:cs="Times New Roman"/>
          <w:sz w:val="24"/>
          <w:szCs w:val="24"/>
        </w:rPr>
      </w:pPr>
      <w:r>
        <w:rPr>
          <w:rFonts w:ascii="Times New Roman" w:hAnsi="Times New Roman" w:cs="Times New Roman"/>
          <w:sz w:val="24"/>
          <w:szCs w:val="24"/>
        </w:rPr>
        <w:t>Southern New Hampshire University</w:t>
      </w:r>
    </w:p>
    <w:p w14:paraId="3FAD2BE6" w14:textId="527EE6A7" w:rsidR="002C79E6" w:rsidRPr="00CA131C" w:rsidRDefault="00CA131C" w:rsidP="002C79E6">
      <w:pPr>
        <w:pStyle w:val="Subtitle"/>
        <w:rPr>
          <w:rFonts w:ascii="Times New Roman" w:hAnsi="Times New Roman" w:cs="Times New Roman"/>
          <w:sz w:val="24"/>
          <w:szCs w:val="24"/>
        </w:rPr>
      </w:pPr>
      <w:r>
        <w:rPr>
          <w:rFonts w:ascii="Times New Roman" w:hAnsi="Times New Roman" w:cs="Times New Roman"/>
          <w:sz w:val="24"/>
          <w:szCs w:val="24"/>
        </w:rPr>
        <w:t>CS-499:</w:t>
      </w:r>
      <w:r w:rsidR="002C79E6" w:rsidRPr="00CA131C">
        <w:rPr>
          <w:rFonts w:ascii="Times New Roman" w:hAnsi="Times New Roman" w:cs="Times New Roman"/>
          <w:sz w:val="24"/>
          <w:szCs w:val="24"/>
        </w:rPr>
        <w:t xml:space="preserve"> </w:t>
      </w:r>
      <w:r>
        <w:rPr>
          <w:rFonts w:ascii="Times New Roman" w:hAnsi="Times New Roman" w:cs="Times New Roman"/>
          <w:sz w:val="24"/>
          <w:szCs w:val="24"/>
        </w:rPr>
        <w:t>Computer Science Capstone</w:t>
      </w:r>
    </w:p>
    <w:p w14:paraId="7179EBE5" w14:textId="2A223C9A" w:rsidR="002C79E6" w:rsidRPr="00CA131C" w:rsidRDefault="00CA131C" w:rsidP="002C79E6">
      <w:pPr>
        <w:pStyle w:val="Subtitle"/>
        <w:rPr>
          <w:rFonts w:ascii="Times New Roman" w:hAnsi="Times New Roman" w:cs="Times New Roman"/>
          <w:sz w:val="24"/>
          <w:szCs w:val="24"/>
        </w:rPr>
      </w:pPr>
      <w:r>
        <w:rPr>
          <w:rFonts w:ascii="Times New Roman" w:hAnsi="Times New Roman" w:cs="Times New Roman"/>
          <w:sz w:val="24"/>
          <w:szCs w:val="24"/>
        </w:rPr>
        <w:t>Instructor: Joseph Conlan</w:t>
      </w:r>
    </w:p>
    <w:p w14:paraId="6D5BAC1F" w14:textId="6628EC42" w:rsidR="201D26C8" w:rsidRPr="00CA131C" w:rsidRDefault="00CA131C" w:rsidP="002C79E6">
      <w:pPr>
        <w:pStyle w:val="Subtitle"/>
        <w:rPr>
          <w:rFonts w:ascii="Times New Roman" w:hAnsi="Times New Roman" w:cs="Times New Roman"/>
          <w:sz w:val="24"/>
          <w:szCs w:val="24"/>
        </w:rPr>
      </w:pPr>
      <w:r>
        <w:rPr>
          <w:rFonts w:ascii="Times New Roman" w:hAnsi="Times New Roman" w:cs="Times New Roman"/>
          <w:sz w:val="24"/>
          <w:szCs w:val="24"/>
        </w:rPr>
        <w:t>February 22, 2026</w:t>
      </w:r>
    </w:p>
    <w:p w14:paraId="70E70BE2" w14:textId="77777777" w:rsidR="201D26C8" w:rsidRPr="00CA131C" w:rsidRDefault="201D26C8" w:rsidP="014CA2B6">
      <w:pPr>
        <w:pStyle w:val="Title2"/>
        <w:rPr>
          <w:rFonts w:ascii="Times New Roman" w:eastAsia="Calibri" w:hAnsi="Times New Roman" w:cs="Times New Roman"/>
          <w:sz w:val="24"/>
        </w:rPr>
      </w:pPr>
    </w:p>
    <w:p w14:paraId="6ABFC939" w14:textId="77777777" w:rsidR="201D26C8" w:rsidRPr="00CA131C" w:rsidRDefault="201D26C8" w:rsidP="014CA2B6">
      <w:pPr>
        <w:pStyle w:val="Title2"/>
        <w:rPr>
          <w:rFonts w:ascii="Times New Roman" w:eastAsia="Calibri" w:hAnsi="Times New Roman" w:cs="Times New Roman"/>
          <w:sz w:val="24"/>
        </w:rPr>
      </w:pPr>
    </w:p>
    <w:p w14:paraId="5A976DBE" w14:textId="77777777" w:rsidR="201D26C8" w:rsidRPr="00CA131C" w:rsidRDefault="201D26C8" w:rsidP="014CA2B6">
      <w:pPr>
        <w:pStyle w:val="Title2"/>
        <w:rPr>
          <w:rFonts w:ascii="Times New Roman" w:eastAsia="Calibri" w:hAnsi="Times New Roman" w:cs="Times New Roman"/>
          <w:sz w:val="24"/>
        </w:rPr>
      </w:pPr>
    </w:p>
    <w:p w14:paraId="7E59EA49" w14:textId="77777777" w:rsidR="201D26C8" w:rsidRPr="00CA131C" w:rsidRDefault="201D26C8" w:rsidP="014CA2B6">
      <w:pPr>
        <w:pStyle w:val="Title2"/>
        <w:rPr>
          <w:rFonts w:ascii="Times New Roman" w:eastAsia="Calibri" w:hAnsi="Times New Roman" w:cs="Times New Roman"/>
          <w:sz w:val="24"/>
        </w:rPr>
      </w:pPr>
    </w:p>
    <w:p w14:paraId="5A7DF1AC" w14:textId="77777777" w:rsidR="201D26C8" w:rsidRPr="00CA131C" w:rsidRDefault="201D26C8" w:rsidP="014CA2B6">
      <w:pPr>
        <w:pStyle w:val="Title2"/>
        <w:rPr>
          <w:rFonts w:ascii="Times New Roman" w:eastAsia="Calibri" w:hAnsi="Times New Roman" w:cs="Times New Roman"/>
          <w:sz w:val="24"/>
        </w:rPr>
      </w:pPr>
    </w:p>
    <w:p w14:paraId="2CAD36C4" w14:textId="77777777" w:rsidR="201D26C8" w:rsidRPr="00CA131C" w:rsidRDefault="201D26C8" w:rsidP="014CA2B6">
      <w:pPr>
        <w:pStyle w:val="Title2"/>
        <w:rPr>
          <w:rFonts w:ascii="Times New Roman" w:eastAsia="Calibri" w:hAnsi="Times New Roman" w:cs="Times New Roman"/>
          <w:sz w:val="24"/>
        </w:rPr>
      </w:pPr>
    </w:p>
    <w:p w14:paraId="0C1ACA88" w14:textId="77777777" w:rsidR="201D26C8" w:rsidRPr="00CA131C" w:rsidRDefault="201D26C8" w:rsidP="014CA2B6">
      <w:pPr>
        <w:pStyle w:val="Title2"/>
        <w:rPr>
          <w:rFonts w:ascii="Times New Roman" w:eastAsia="Calibri" w:hAnsi="Times New Roman" w:cs="Times New Roman"/>
          <w:sz w:val="24"/>
        </w:rPr>
      </w:pPr>
    </w:p>
    <w:p w14:paraId="7AD88843" w14:textId="77777777" w:rsidR="000D4642" w:rsidRPr="00CA131C" w:rsidRDefault="000D4642">
      <w:pPr>
        <w:rPr>
          <w:rFonts w:ascii="Times New Roman" w:eastAsia="Calibri" w:hAnsi="Times New Roman" w:cs="Times New Roman"/>
          <w:sz w:val="24"/>
        </w:rPr>
      </w:pPr>
      <w:r w:rsidRPr="00CA131C">
        <w:rPr>
          <w:rFonts w:ascii="Times New Roman" w:eastAsia="Calibri" w:hAnsi="Times New Roman" w:cs="Times New Roman"/>
          <w:sz w:val="24"/>
        </w:rPr>
        <w:br w:type="page"/>
      </w:r>
    </w:p>
    <w:p w14:paraId="22DBA212" w14:textId="538690D6" w:rsidR="67AE9998" w:rsidRPr="00CA131C" w:rsidRDefault="00CA131C" w:rsidP="00CA131C">
      <w:pPr>
        <w:pStyle w:val="SectionTitle"/>
        <w:rPr>
          <w:rFonts w:ascii="Times New Roman" w:hAnsi="Times New Roman" w:cs="Times New Roman"/>
          <w:sz w:val="24"/>
        </w:rPr>
      </w:pPr>
      <w:r>
        <w:rPr>
          <w:rFonts w:ascii="Times New Roman" w:hAnsi="Times New Roman" w:cs="Times New Roman"/>
          <w:sz w:val="24"/>
        </w:rPr>
        <w:lastRenderedPageBreak/>
        <w:t>Professional Self-Assessment</w:t>
      </w:r>
    </w:p>
    <w:p w14:paraId="735D5F49" w14:textId="77777777" w:rsidR="00CA131C" w:rsidRPr="00CA131C" w:rsidRDefault="00CA131C" w:rsidP="00CA131C">
      <w:pPr>
        <w:rPr>
          <w:rFonts w:ascii="Times New Roman" w:hAnsi="Times New Roman" w:cs="Times New Roman"/>
          <w:sz w:val="24"/>
        </w:rPr>
      </w:pPr>
      <w:r w:rsidRPr="00CA131C">
        <w:rPr>
          <w:rFonts w:ascii="Times New Roman" w:hAnsi="Times New Roman" w:cs="Times New Roman"/>
          <w:sz w:val="24"/>
        </w:rPr>
        <w:t>Completing the Bachelor of Science in Computer Science program has strengthened both my technical expertise and my professional identity. Throughout the program, I developed a strong foundation in programming, data analysis, system design, and security while refining the communication and collaboration skills necessary for today’s technology-driven workplace. Building this ePortfolio allowed me to reflect on my growth and present tangible evidence of my readiness to enter the field as a data-focused computer science professional.</w:t>
      </w:r>
    </w:p>
    <w:p w14:paraId="601D688E" w14:textId="65E9B6B6" w:rsidR="00CA131C" w:rsidRPr="00CA131C" w:rsidRDefault="00CA131C" w:rsidP="00CA131C">
      <w:pPr>
        <w:rPr>
          <w:rFonts w:ascii="Times New Roman" w:hAnsi="Times New Roman" w:cs="Times New Roman"/>
          <w:sz w:val="24"/>
        </w:rPr>
      </w:pPr>
      <w:r w:rsidRPr="00CA131C">
        <w:rPr>
          <w:rFonts w:ascii="Times New Roman" w:hAnsi="Times New Roman" w:cs="Times New Roman"/>
          <w:sz w:val="24"/>
        </w:rPr>
        <w:t>My coursework sharpened my problem-solving abilities through hands-on experience with data structures and algorithms. Implementing sorting, searching, and structured data models reinforced my understanding of computational efficiency and scalability. These experiences taught me to approach challenges analytically</w:t>
      </w:r>
      <w:r w:rsidR="004036D1">
        <w:rPr>
          <w:rFonts w:ascii="Times New Roman" w:hAnsi="Times New Roman" w:cs="Times New Roman"/>
          <w:sz w:val="24"/>
        </w:rPr>
        <w:t xml:space="preserve"> by </w:t>
      </w:r>
      <w:r w:rsidRPr="00CA131C">
        <w:rPr>
          <w:rFonts w:ascii="Times New Roman" w:hAnsi="Times New Roman" w:cs="Times New Roman"/>
          <w:sz w:val="24"/>
        </w:rPr>
        <w:t>evaluating constraints, selecting appropriate structures, and designing optimized solutions.</w:t>
      </w:r>
    </w:p>
    <w:p w14:paraId="6341054C" w14:textId="77777777" w:rsidR="00CA131C" w:rsidRPr="00CA131C" w:rsidRDefault="00CA131C" w:rsidP="00CA131C">
      <w:pPr>
        <w:rPr>
          <w:rFonts w:ascii="Times New Roman" w:hAnsi="Times New Roman" w:cs="Times New Roman"/>
          <w:sz w:val="24"/>
        </w:rPr>
      </w:pPr>
      <w:r w:rsidRPr="00CA131C">
        <w:rPr>
          <w:rFonts w:ascii="Times New Roman" w:hAnsi="Times New Roman" w:cs="Times New Roman"/>
          <w:sz w:val="24"/>
        </w:rPr>
        <w:t>In software engineering courses, I applied object-oriented programming principles such as encapsulation and modular design to create maintainable and scalable systems. I also developed database schemas, wrote SQL queries, and practiced data normalization, strengthening my ability to manage and analyze structured data. These skills directly support my career goal of becoming a data analyst, where both backend understanding and analytical interpretation are essential.</w:t>
      </w:r>
    </w:p>
    <w:p w14:paraId="50751C29" w14:textId="77777777" w:rsidR="00CA131C" w:rsidRPr="00CA131C" w:rsidRDefault="00CA131C" w:rsidP="00CA131C">
      <w:pPr>
        <w:rPr>
          <w:rFonts w:ascii="Times New Roman" w:hAnsi="Times New Roman" w:cs="Times New Roman"/>
          <w:sz w:val="24"/>
        </w:rPr>
      </w:pPr>
      <w:r w:rsidRPr="00CA131C">
        <w:rPr>
          <w:rFonts w:ascii="Times New Roman" w:hAnsi="Times New Roman" w:cs="Times New Roman"/>
          <w:sz w:val="24"/>
        </w:rPr>
        <w:t>Security and risk assessment projects further shaped my development by instilling a security-first mindset. Conducting vulnerability analyses and evaluating secure coding practices helped me understand the importance of protecting systems and sensitive data. I now integrate security considerations into every stage of development, from design to implementation.</w:t>
      </w:r>
    </w:p>
    <w:p w14:paraId="37C62BC9" w14:textId="77777777" w:rsidR="00CA131C" w:rsidRPr="00CA131C" w:rsidRDefault="00CA131C" w:rsidP="00CA131C">
      <w:pPr>
        <w:rPr>
          <w:rFonts w:ascii="Times New Roman" w:hAnsi="Times New Roman" w:cs="Times New Roman"/>
          <w:sz w:val="24"/>
        </w:rPr>
      </w:pPr>
      <w:r w:rsidRPr="00CA131C">
        <w:rPr>
          <w:rFonts w:ascii="Times New Roman" w:hAnsi="Times New Roman" w:cs="Times New Roman"/>
          <w:sz w:val="24"/>
        </w:rPr>
        <w:lastRenderedPageBreak/>
        <w:t>Collaboration and stakeholder communication have also been critical components of my education. Through system design documentation, UML modeling, and project-based assignments, I learned to translate complex technical concepts into clear, professional communication. These experiences strengthened my ability to work effectively within a team and bridge the gap between technical and non-technical audiences.</w:t>
      </w:r>
    </w:p>
    <w:p w14:paraId="488A7E28" w14:textId="77777777" w:rsidR="00CA131C" w:rsidRPr="00CA131C" w:rsidRDefault="00CA131C" w:rsidP="00CA131C">
      <w:pPr>
        <w:rPr>
          <w:rFonts w:ascii="Times New Roman" w:hAnsi="Times New Roman" w:cs="Times New Roman"/>
          <w:sz w:val="24"/>
        </w:rPr>
      </w:pPr>
      <w:r w:rsidRPr="00CA131C">
        <w:rPr>
          <w:rFonts w:ascii="Times New Roman" w:hAnsi="Times New Roman" w:cs="Times New Roman"/>
          <w:sz w:val="24"/>
        </w:rPr>
        <w:t>The artifacts included in this portfolio collectively demonstrate my competencies across algorithms, software engineering, databases, analytics, and security. Together, they represent not just completed coursework, but measurable growth in technical proficiency, analytical thinking, and professional readiness.</w:t>
      </w:r>
    </w:p>
    <w:p w14:paraId="0416B0F5" w14:textId="77777777" w:rsidR="00CA131C" w:rsidRPr="00CA131C" w:rsidRDefault="00CA131C" w:rsidP="00CA131C">
      <w:pPr>
        <w:rPr>
          <w:rFonts w:ascii="Times New Roman" w:hAnsi="Times New Roman" w:cs="Times New Roman"/>
          <w:sz w:val="24"/>
        </w:rPr>
      </w:pPr>
      <w:r w:rsidRPr="00CA131C">
        <w:rPr>
          <w:rFonts w:ascii="Times New Roman" w:hAnsi="Times New Roman" w:cs="Times New Roman"/>
          <w:sz w:val="24"/>
        </w:rPr>
        <w:t>This program has prepared me to contribute meaningfully to organizations that rely on data-driven decision-making and secure, efficient software systems. My ePortfolio reflects both the depth of my technical skills and my commitment to continuous growth in the field of computer science.</w:t>
      </w:r>
    </w:p>
    <w:p w14:paraId="77223498" w14:textId="77777777" w:rsidR="00CA131C" w:rsidRPr="00CA131C" w:rsidRDefault="00CA131C" w:rsidP="00CA131C">
      <w:pPr>
        <w:ind w:firstLine="0"/>
        <w:rPr>
          <w:rFonts w:ascii="Times New Roman" w:hAnsi="Times New Roman" w:cs="Times New Roman"/>
          <w:sz w:val="24"/>
        </w:rPr>
      </w:pPr>
    </w:p>
    <w:sectPr w:rsidR="00CA131C" w:rsidRPr="00CA131C">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107E5" w14:textId="77777777" w:rsidR="00CA131C" w:rsidRDefault="00CA131C">
      <w:pPr>
        <w:spacing w:line="240" w:lineRule="auto"/>
      </w:pPr>
      <w:r>
        <w:separator/>
      </w:r>
    </w:p>
    <w:p w14:paraId="25A8A5FF" w14:textId="77777777" w:rsidR="00CA131C" w:rsidRDefault="00CA131C"/>
  </w:endnote>
  <w:endnote w:type="continuationSeparator" w:id="0">
    <w:p w14:paraId="3ECADC8E" w14:textId="77777777" w:rsidR="00CA131C" w:rsidRDefault="00CA131C">
      <w:pPr>
        <w:spacing w:line="240" w:lineRule="auto"/>
      </w:pPr>
      <w:r>
        <w:continuationSeparator/>
      </w:r>
    </w:p>
    <w:p w14:paraId="077BFE5E" w14:textId="77777777" w:rsidR="00CA131C" w:rsidRDefault="00CA13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4C895"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06105"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3EA60"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0722B" w14:textId="77777777" w:rsidR="00CA131C" w:rsidRDefault="00CA131C">
      <w:pPr>
        <w:spacing w:line="240" w:lineRule="auto"/>
      </w:pPr>
      <w:r>
        <w:separator/>
      </w:r>
    </w:p>
    <w:p w14:paraId="122898EA" w14:textId="77777777" w:rsidR="00CA131C" w:rsidRDefault="00CA131C"/>
  </w:footnote>
  <w:footnote w:type="continuationSeparator" w:id="0">
    <w:p w14:paraId="38018C2E" w14:textId="77777777" w:rsidR="00CA131C" w:rsidRDefault="00CA131C">
      <w:pPr>
        <w:spacing w:line="240" w:lineRule="auto"/>
      </w:pPr>
      <w:r>
        <w:continuationSeparator/>
      </w:r>
    </w:p>
    <w:p w14:paraId="2E6B99A7" w14:textId="77777777" w:rsidR="00CA131C" w:rsidRDefault="00CA13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6C6E"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90685"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E71F"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31C"/>
    <w:rsid w:val="00023AFE"/>
    <w:rsid w:val="000A3D9B"/>
    <w:rsid w:val="000D4642"/>
    <w:rsid w:val="000D539D"/>
    <w:rsid w:val="00116273"/>
    <w:rsid w:val="002C79E6"/>
    <w:rsid w:val="002F3AE9"/>
    <w:rsid w:val="003804CC"/>
    <w:rsid w:val="004036D1"/>
    <w:rsid w:val="005C199E"/>
    <w:rsid w:val="00664C1A"/>
    <w:rsid w:val="008216D0"/>
    <w:rsid w:val="0087407D"/>
    <w:rsid w:val="009F38ED"/>
    <w:rsid w:val="00A417C1"/>
    <w:rsid w:val="00B863FB"/>
    <w:rsid w:val="00B86440"/>
    <w:rsid w:val="00BB2D6F"/>
    <w:rsid w:val="00C00F8F"/>
    <w:rsid w:val="00C03068"/>
    <w:rsid w:val="00CA131C"/>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8126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zerm\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3</Pages>
  <Words>446</Words>
  <Characters>2545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2026-02-20T19:37:00Z</dcterms:created>
  <dcterms:modified xsi:type="dcterms:W3CDTF">2026-02-20T20:07:00Z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dcfa5716-1407-430a-af96-8536de74f164</vt:lpwstr>
  </property>
</Properties>
</file>